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ED18" w14:textId="7DDEB448" w:rsidR="008128BA" w:rsidRPr="00392D28" w:rsidRDefault="008128BA" w:rsidP="0089406B">
      <w:pPr>
        <w:bidi/>
        <w:spacing w:after="120" w:line="260" w:lineRule="exact"/>
        <w:contextualSpacing/>
        <w:jc w:val="both"/>
        <w:rPr>
          <w:rFonts w:cs="Livorna"/>
          <w:spacing w:val="4"/>
          <w:sz w:val="28"/>
          <w:szCs w:val="28"/>
          <w:rtl/>
        </w:rPr>
      </w:pPr>
      <w:r w:rsidRPr="00392D28">
        <w:rPr>
          <w:rFonts w:cs="Livorna" w:hint="cs"/>
          <w:spacing w:val="4"/>
          <w:sz w:val="28"/>
          <w:szCs w:val="28"/>
          <w:rtl/>
        </w:rPr>
        <w:t>ב</w:t>
      </w:r>
      <w:r>
        <w:rPr>
          <w:rFonts w:cs="Livorna" w:hint="cs"/>
          <w:spacing w:val="4"/>
          <w:sz w:val="28"/>
          <w:szCs w:val="28"/>
          <w:rtl/>
        </w:rPr>
        <w:t>ס</w:t>
      </w:r>
      <w:r w:rsidRPr="00392D28">
        <w:rPr>
          <w:rFonts w:cs="Livorna" w:hint="cs"/>
          <w:spacing w:val="4"/>
          <w:sz w:val="28"/>
          <w:szCs w:val="28"/>
          <w:rtl/>
        </w:rPr>
        <w:t>"</w:t>
      </w:r>
      <w:r>
        <w:rPr>
          <w:rFonts w:cs="Livorna" w:hint="cs"/>
          <w:spacing w:val="4"/>
          <w:sz w:val="28"/>
          <w:szCs w:val="28"/>
          <w:rtl/>
        </w:rPr>
        <w:t>ד</w:t>
      </w:r>
      <w:r w:rsidRPr="00392D28">
        <w:rPr>
          <w:rFonts w:cs="Livorna" w:hint="cs"/>
          <w:spacing w:val="4"/>
          <w:sz w:val="28"/>
          <w:szCs w:val="28"/>
          <w:rtl/>
        </w:rPr>
        <w:t xml:space="preserve">, </w:t>
      </w:r>
      <w:r w:rsidRPr="00392D28">
        <w:rPr>
          <w:rFonts w:cs="Livorna"/>
          <w:spacing w:val="4"/>
          <w:sz w:val="28"/>
          <w:szCs w:val="28"/>
          <w:rtl/>
        </w:rPr>
        <w:fldChar w:fldCharType="begin"/>
      </w:r>
      <w:r w:rsidRPr="00392D28">
        <w:rPr>
          <w:rFonts w:cs="Livorna"/>
          <w:spacing w:val="4"/>
          <w:sz w:val="28"/>
          <w:szCs w:val="28"/>
          <w:rtl/>
        </w:rPr>
        <w:instrText xml:space="preserve"> </w:instrText>
      </w:r>
      <w:r w:rsidRPr="00392D28">
        <w:rPr>
          <w:rFonts w:cs="Livorna" w:hint="cs"/>
          <w:spacing w:val="4"/>
          <w:sz w:val="28"/>
          <w:szCs w:val="28"/>
        </w:rPr>
        <w:instrText>DATE</w:instrText>
      </w:r>
      <w:r w:rsidRPr="00392D28">
        <w:rPr>
          <w:rFonts w:cs="Livorna" w:hint="cs"/>
          <w:spacing w:val="4"/>
          <w:sz w:val="28"/>
          <w:szCs w:val="28"/>
          <w:rtl/>
        </w:rPr>
        <w:instrText xml:space="preserve"> \@ "</w:instrText>
      </w:r>
      <w:r w:rsidRPr="00392D28">
        <w:rPr>
          <w:rFonts w:cs="Livorna" w:hint="cs"/>
          <w:spacing w:val="4"/>
          <w:sz w:val="28"/>
          <w:szCs w:val="28"/>
        </w:rPr>
        <w:instrText>dd MMMM yyyy" \h</w:instrText>
      </w:r>
      <w:r w:rsidRPr="00392D28">
        <w:rPr>
          <w:rFonts w:cs="Livorna"/>
          <w:spacing w:val="4"/>
          <w:sz w:val="28"/>
          <w:szCs w:val="28"/>
          <w:rtl/>
        </w:rPr>
        <w:instrText xml:space="preserve"> </w:instrText>
      </w:r>
      <w:r w:rsidRPr="00392D28">
        <w:rPr>
          <w:rFonts w:cs="Livorna"/>
          <w:spacing w:val="4"/>
          <w:sz w:val="28"/>
          <w:szCs w:val="28"/>
          <w:rtl/>
        </w:rPr>
        <w:fldChar w:fldCharType="separate"/>
      </w:r>
      <w:r w:rsidR="00AB7660">
        <w:rPr>
          <w:rFonts w:cs="Livorna"/>
          <w:spacing w:val="4"/>
          <w:sz w:val="28"/>
          <w:szCs w:val="28"/>
          <w:rtl/>
        </w:rPr>
        <w:t>‏כ"ו אלול תשפ"ו</w:t>
      </w:r>
      <w:r w:rsidRPr="00392D28">
        <w:rPr>
          <w:rFonts w:cs="Livorna"/>
          <w:spacing w:val="4"/>
          <w:sz w:val="28"/>
          <w:szCs w:val="28"/>
          <w:rtl/>
        </w:rPr>
        <w:fldChar w:fldCharType="end"/>
      </w:r>
    </w:p>
    <w:p w14:paraId="77A19645" w14:textId="406AEB88" w:rsidR="00752401" w:rsidRPr="0089406B" w:rsidRDefault="00313930" w:rsidP="00684B1E">
      <w:pPr>
        <w:spacing w:line="300" w:lineRule="exact"/>
        <w:rPr>
          <w:rFonts w:cs="Livorna"/>
          <w:spacing w:val="4"/>
          <w:sz w:val="22"/>
          <w:szCs w:val="22"/>
        </w:rPr>
      </w:pPr>
      <w:r>
        <w:rPr>
          <w:rFonts w:cs="Livorna"/>
          <w:spacing w:val="4"/>
          <w:sz w:val="22"/>
          <w:szCs w:val="22"/>
        </w:rPr>
        <w:fldChar w:fldCharType="begin">
          <w:ffData>
            <w:name w:val="Word_W_FullCtovet"/>
            <w:enabled/>
            <w:calcOnExit w:val="0"/>
            <w:textInput>
              <w:default w:val="{FullAddress}"/>
              <w:format w:val="FIRST CAPITAL"/>
            </w:textInput>
          </w:ffData>
        </w:fldChar>
      </w:r>
      <w:bookmarkStart w:id="0" w:name="Word_W_FullCtovet"/>
      <w:r>
        <w:rPr>
          <w:rFonts w:cs="Livorna"/>
          <w:spacing w:val="4"/>
          <w:sz w:val="22"/>
          <w:szCs w:val="22"/>
        </w:rPr>
        <w:instrText xml:space="preserve"> FORMTEXT </w:instrText>
      </w:r>
      <w:r>
        <w:rPr>
          <w:rFonts w:cs="Livorna"/>
          <w:spacing w:val="4"/>
          <w:sz w:val="22"/>
          <w:szCs w:val="22"/>
        </w:rPr>
      </w:r>
      <w:r>
        <w:rPr>
          <w:rFonts w:cs="Livorna"/>
          <w:spacing w:val="4"/>
          <w:sz w:val="22"/>
          <w:szCs w:val="22"/>
        </w:rPr>
        <w:fldChar w:fldCharType="separate"/>
      </w:r>
      <w:r>
        <w:rPr>
          <w:rFonts w:cs="Livorna"/>
          <w:spacing w:val="4"/>
          <w:sz w:val="22"/>
          <w:szCs w:val="22"/>
        </w:rPr>
        <w:t>{FullAddress}</w:t>
      </w:r>
      <w:r>
        <w:rPr>
          <w:rFonts w:cs="Livorna"/>
          <w:spacing w:val="4"/>
          <w:sz w:val="22"/>
          <w:szCs w:val="22"/>
        </w:rPr>
        <w:fldChar w:fldCharType="end"/>
      </w:r>
      <w:bookmarkEnd w:id="0"/>
    </w:p>
    <w:p w14:paraId="0D0ECC22" w14:textId="77777777" w:rsidR="00684B1E" w:rsidRDefault="00684B1E" w:rsidP="00684B1E">
      <w:pPr>
        <w:spacing w:line="400" w:lineRule="exact"/>
        <w:rPr>
          <w:rFonts w:cs="Livorna"/>
          <w:spacing w:val="4"/>
          <w:sz w:val="28"/>
          <w:szCs w:val="28"/>
        </w:rPr>
      </w:pPr>
    </w:p>
    <w:p w14:paraId="0BB9D998" w14:textId="53D333EB" w:rsidR="00752401" w:rsidRPr="009D52FA" w:rsidRDefault="00313930" w:rsidP="00684B1E">
      <w:pPr>
        <w:bidi/>
        <w:spacing w:line="360" w:lineRule="exact"/>
        <w:ind w:firstLine="142"/>
        <w:jc w:val="center"/>
        <w:rPr>
          <w:rFonts w:cs="Livorna"/>
          <w:spacing w:val="4"/>
          <w:sz w:val="28"/>
          <w:szCs w:val="28"/>
        </w:rPr>
      </w:pPr>
      <w:r>
        <w:rPr>
          <w:rFonts w:cs="Livorna"/>
          <w:spacing w:val="4"/>
          <w:sz w:val="28"/>
          <w:szCs w:val="28"/>
          <w:rtl/>
        </w:rPr>
        <w:fldChar w:fldCharType="begin">
          <w:ffData>
            <w:name w:val="Word_FullToar"/>
            <w:enabled w:val="0"/>
            <w:calcOnExit w:val="0"/>
            <w:textInput>
              <w:default w:val="{תואר_מלא}"/>
            </w:textInput>
          </w:ffData>
        </w:fldChar>
      </w:r>
      <w:bookmarkStart w:id="1" w:name="Word_FullToar"/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</w:rPr>
        <w:instrText>FORMTEXT</w:instrText>
      </w:r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  <w:rtl/>
        </w:rPr>
      </w:r>
      <w:r>
        <w:rPr>
          <w:rFonts w:cs="Livorna"/>
          <w:spacing w:val="4"/>
          <w:sz w:val="28"/>
          <w:szCs w:val="28"/>
          <w:rtl/>
        </w:rPr>
        <w:fldChar w:fldCharType="separate"/>
      </w:r>
      <w:r>
        <w:rPr>
          <w:rFonts w:cs="Livorna"/>
          <w:spacing w:val="4"/>
          <w:sz w:val="28"/>
          <w:szCs w:val="28"/>
          <w:rtl/>
        </w:rPr>
        <w:t>{תואר_מלא}</w:t>
      </w:r>
      <w:r>
        <w:rPr>
          <w:rFonts w:cs="Livorna"/>
          <w:spacing w:val="4"/>
          <w:sz w:val="28"/>
          <w:szCs w:val="28"/>
          <w:rtl/>
        </w:rPr>
        <w:fldChar w:fldCharType="end"/>
      </w:r>
      <w:bookmarkEnd w:id="1"/>
    </w:p>
    <w:p w14:paraId="73DD5A42" w14:textId="2D05D770" w:rsidR="008128BA" w:rsidRPr="002415E2" w:rsidRDefault="00313930" w:rsidP="00684B1E">
      <w:pPr>
        <w:bidi/>
        <w:spacing w:line="400" w:lineRule="exact"/>
        <w:jc w:val="center"/>
        <w:rPr>
          <w:rFonts w:cs="Livorna"/>
          <w:spacing w:val="4"/>
          <w:sz w:val="28"/>
          <w:szCs w:val="28"/>
          <w:rtl/>
        </w:rPr>
      </w:pPr>
      <w:r>
        <w:rPr>
          <w:rFonts w:cs="Livorna"/>
          <w:spacing w:val="4"/>
          <w:sz w:val="28"/>
          <w:szCs w:val="28"/>
          <w:rtl/>
        </w:rPr>
        <w:fldChar w:fldCharType="begin">
          <w:ffData>
            <w:name w:val="word_Toarheb"/>
            <w:enabled/>
            <w:calcOnExit w:val="0"/>
            <w:textInput>
              <w:default w:val="{תואר_עברית}"/>
            </w:textInput>
          </w:ffData>
        </w:fldChar>
      </w:r>
      <w:bookmarkStart w:id="2" w:name="word_Toarheb"/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</w:rPr>
        <w:instrText>FORMTEXT</w:instrText>
      </w:r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  <w:rtl/>
        </w:rPr>
      </w:r>
      <w:r>
        <w:rPr>
          <w:rFonts w:cs="Livorna"/>
          <w:spacing w:val="4"/>
          <w:sz w:val="28"/>
          <w:szCs w:val="28"/>
          <w:rtl/>
        </w:rPr>
        <w:fldChar w:fldCharType="separate"/>
      </w:r>
      <w:r>
        <w:rPr>
          <w:rFonts w:cs="Livorna"/>
          <w:spacing w:val="4"/>
          <w:sz w:val="28"/>
          <w:szCs w:val="28"/>
          <w:rtl/>
        </w:rPr>
        <w:t>{תואר_עברית}</w:t>
      </w:r>
      <w:r>
        <w:rPr>
          <w:rFonts w:cs="Livorna"/>
          <w:spacing w:val="4"/>
          <w:sz w:val="28"/>
          <w:szCs w:val="28"/>
          <w:rtl/>
        </w:rPr>
        <w:fldChar w:fldCharType="end"/>
      </w:r>
      <w:bookmarkEnd w:id="2"/>
      <w:r w:rsidR="00752401" w:rsidRPr="00DB7D57">
        <w:rPr>
          <w:rFonts w:cs="Livorna" w:hint="cs"/>
          <w:spacing w:val="4"/>
          <w:sz w:val="32"/>
          <w:szCs w:val="32"/>
          <w:rtl/>
        </w:rPr>
        <w:t xml:space="preserve"> </w:t>
      </w:r>
      <w:r>
        <w:rPr>
          <w:rFonts w:cs="Livorna"/>
          <w:b/>
          <w:bCs/>
          <w:spacing w:val="4"/>
          <w:sz w:val="36"/>
          <w:szCs w:val="36"/>
          <w:rtl/>
        </w:rPr>
        <w:fldChar w:fldCharType="begin">
          <w:ffData>
            <w:name w:val="Word_FullNameHebLTR"/>
            <w:enabled/>
            <w:calcOnExit w:val="0"/>
            <w:textInput>
              <w:default w:val="{שם_עברית}"/>
            </w:textInput>
          </w:ffData>
        </w:fldChar>
      </w:r>
      <w:bookmarkStart w:id="3" w:name="Word_FullNameHebLTR"/>
      <w:r>
        <w:rPr>
          <w:rFonts w:cs="Livorna"/>
          <w:b/>
          <w:bCs/>
          <w:spacing w:val="4"/>
          <w:sz w:val="36"/>
          <w:szCs w:val="36"/>
          <w:rtl/>
        </w:rPr>
        <w:instrText xml:space="preserve"> </w:instrText>
      </w:r>
      <w:r>
        <w:rPr>
          <w:rFonts w:cs="Livorna"/>
          <w:b/>
          <w:bCs/>
          <w:spacing w:val="4"/>
          <w:sz w:val="36"/>
          <w:szCs w:val="36"/>
        </w:rPr>
        <w:instrText>FORMTEXT</w:instrText>
      </w:r>
      <w:r>
        <w:rPr>
          <w:rFonts w:cs="Livorna"/>
          <w:b/>
          <w:bCs/>
          <w:spacing w:val="4"/>
          <w:sz w:val="36"/>
          <w:szCs w:val="36"/>
          <w:rtl/>
        </w:rPr>
        <w:instrText xml:space="preserve"> </w:instrText>
      </w:r>
      <w:r>
        <w:rPr>
          <w:rFonts w:cs="Livorna"/>
          <w:b/>
          <w:bCs/>
          <w:spacing w:val="4"/>
          <w:sz w:val="36"/>
          <w:szCs w:val="36"/>
          <w:rtl/>
        </w:rPr>
      </w:r>
      <w:r>
        <w:rPr>
          <w:rFonts w:cs="Livorna"/>
          <w:b/>
          <w:bCs/>
          <w:spacing w:val="4"/>
          <w:sz w:val="36"/>
          <w:szCs w:val="36"/>
          <w:rtl/>
        </w:rPr>
        <w:fldChar w:fldCharType="separate"/>
      </w:r>
      <w:r>
        <w:rPr>
          <w:rFonts w:cs="Livorna"/>
          <w:b/>
          <w:bCs/>
          <w:spacing w:val="4"/>
          <w:sz w:val="36"/>
          <w:szCs w:val="36"/>
          <w:rtl/>
        </w:rPr>
        <w:t>{שם_עברית}</w:t>
      </w:r>
      <w:r>
        <w:rPr>
          <w:rFonts w:cs="Livorna"/>
          <w:b/>
          <w:bCs/>
          <w:spacing w:val="4"/>
          <w:sz w:val="36"/>
          <w:szCs w:val="36"/>
          <w:rtl/>
        </w:rPr>
        <w:fldChar w:fldCharType="end"/>
      </w:r>
      <w:bookmarkEnd w:id="3"/>
      <w:r w:rsidR="00752401" w:rsidRPr="00DB7D57">
        <w:rPr>
          <w:rFonts w:cs="Livorna" w:hint="cs"/>
          <w:spacing w:val="4"/>
          <w:sz w:val="32"/>
          <w:szCs w:val="32"/>
          <w:rtl/>
        </w:rPr>
        <w:t xml:space="preserve"> </w:t>
      </w:r>
      <w:r>
        <w:rPr>
          <w:rFonts w:cs="Livorna"/>
          <w:spacing w:val="4"/>
          <w:sz w:val="28"/>
          <w:szCs w:val="28"/>
          <w:rtl/>
        </w:rPr>
        <w:fldChar w:fldCharType="begin">
          <w:ffData>
            <w:name w:val="Word_Siomet"/>
            <w:enabled/>
            <w:calcOnExit w:val="0"/>
            <w:textInput>
              <w:default w:val="{סיומת_עברית}"/>
            </w:textInput>
          </w:ffData>
        </w:fldChar>
      </w:r>
      <w:bookmarkStart w:id="4" w:name="Word_Siomet"/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</w:rPr>
        <w:instrText>FORMTEXT</w:instrText>
      </w:r>
      <w:r>
        <w:rPr>
          <w:rFonts w:cs="Livorna"/>
          <w:spacing w:val="4"/>
          <w:sz w:val="28"/>
          <w:szCs w:val="28"/>
          <w:rtl/>
        </w:rPr>
        <w:instrText xml:space="preserve"> </w:instrText>
      </w:r>
      <w:r>
        <w:rPr>
          <w:rFonts w:cs="Livorna"/>
          <w:spacing w:val="4"/>
          <w:sz w:val="28"/>
          <w:szCs w:val="28"/>
          <w:rtl/>
        </w:rPr>
      </w:r>
      <w:r>
        <w:rPr>
          <w:rFonts w:cs="Livorna"/>
          <w:spacing w:val="4"/>
          <w:sz w:val="28"/>
          <w:szCs w:val="28"/>
          <w:rtl/>
        </w:rPr>
        <w:fldChar w:fldCharType="separate"/>
      </w:r>
      <w:r>
        <w:rPr>
          <w:rFonts w:cs="Livorna"/>
          <w:spacing w:val="4"/>
          <w:sz w:val="28"/>
          <w:szCs w:val="28"/>
          <w:rtl/>
        </w:rPr>
        <w:t>{סיומת_עברית}</w:t>
      </w:r>
      <w:r>
        <w:rPr>
          <w:rFonts w:cs="Livorna"/>
          <w:spacing w:val="4"/>
          <w:sz w:val="28"/>
          <w:szCs w:val="28"/>
          <w:rtl/>
        </w:rPr>
        <w:fldChar w:fldCharType="end"/>
      </w:r>
      <w:bookmarkEnd w:id="4"/>
    </w:p>
    <w:p w14:paraId="0DDC7F1B" w14:textId="77777777" w:rsidR="008128BA" w:rsidRPr="00392D28" w:rsidRDefault="008128BA" w:rsidP="00A450CE">
      <w:pPr>
        <w:bidi/>
        <w:spacing w:after="120" w:line="380" w:lineRule="exact"/>
        <w:jc w:val="center"/>
        <w:rPr>
          <w:rFonts w:cs="Livorna"/>
          <w:spacing w:val="4"/>
          <w:sz w:val="28"/>
          <w:szCs w:val="28"/>
          <w:rtl/>
        </w:rPr>
      </w:pPr>
      <w:r w:rsidRPr="00392D28">
        <w:rPr>
          <w:rFonts w:cs="Livorna"/>
          <w:spacing w:val="4"/>
          <w:sz w:val="28"/>
          <w:szCs w:val="28"/>
          <w:rtl/>
        </w:rPr>
        <w:t>שלום וישע רב</w:t>
      </w:r>
    </w:p>
    <w:p w14:paraId="53D76ADB" w14:textId="48B3F39F" w:rsidR="002D5985" w:rsidRDefault="002D5985" w:rsidP="004B0E13">
      <w:pPr>
        <w:bidi/>
        <w:spacing w:after="120" w:line="380" w:lineRule="exact"/>
        <w:ind w:firstLine="500"/>
        <w:jc w:val="both"/>
        <w:rPr>
          <w:rFonts w:cs="Livorna"/>
          <w:spacing w:val="4"/>
          <w:sz w:val="28"/>
          <w:szCs w:val="28"/>
          <w:rtl/>
        </w:rPr>
      </w:pPr>
    </w:p>
    <w:p w14:paraId="430E0106" w14:textId="1B021A05" w:rsidR="004B0E13" w:rsidRPr="00222D4A" w:rsidRDefault="004B0E13" w:rsidP="00222D4A">
      <w:pPr>
        <w:bidi/>
        <w:spacing w:line="440" w:lineRule="exact"/>
        <w:rPr>
          <w:rFonts w:cs="Livorna"/>
          <w:spacing w:val="4"/>
          <w:sz w:val="28"/>
          <w:szCs w:val="28"/>
          <w:rtl/>
        </w:rPr>
      </w:pPr>
      <w:r>
        <w:rPr>
          <w:rFonts w:cs="Livorna" w:hint="cs"/>
          <w:spacing w:val="4"/>
          <w:sz w:val="28"/>
          <w:szCs w:val="28"/>
          <w:rtl/>
        </w:rPr>
        <w:t>בהערכה רבה והוקרה עמוקה באנו</w:t>
      </w:r>
      <w:r w:rsidRPr="00392D28">
        <w:rPr>
          <w:rFonts w:cs="Livorna" w:hint="cs"/>
          <w:spacing w:val="4"/>
          <w:sz w:val="28"/>
          <w:szCs w:val="28"/>
          <w:rtl/>
        </w:rPr>
        <w:t xml:space="preserve"> ב</w:t>
      </w:r>
      <w:r>
        <w:rPr>
          <w:rFonts w:cs="Livorna" w:hint="cs"/>
          <w:spacing w:val="4"/>
          <w:sz w:val="28"/>
          <w:szCs w:val="28"/>
          <w:rtl/>
        </w:rPr>
        <w:t>זאת</w:t>
      </w:r>
      <w:r w:rsidRPr="00392D28">
        <w:rPr>
          <w:rFonts w:cs="Livorna" w:hint="cs"/>
          <w:spacing w:val="4"/>
          <w:sz w:val="28"/>
          <w:szCs w:val="28"/>
          <w:rtl/>
        </w:rPr>
        <w:t xml:space="preserve"> ל</w:t>
      </w:r>
      <w:r>
        <w:rPr>
          <w:rFonts w:cs="Livorna" w:hint="cs"/>
          <w:spacing w:val="4"/>
          <w:sz w:val="28"/>
          <w:szCs w:val="28"/>
          <w:rtl/>
        </w:rPr>
        <w:t xml:space="preserve">הוקיר את </w:t>
      </w:r>
      <w:r w:rsidRPr="00021E05">
        <w:rPr>
          <w:rFonts w:cs="Livorna" w:hint="cs"/>
          <w:spacing w:val="4"/>
          <w:sz w:val="28"/>
          <w:szCs w:val="28"/>
          <w:rtl/>
        </w:rPr>
        <w:t>השתתפותכם</w:t>
      </w:r>
      <w:r>
        <w:rPr>
          <w:rFonts w:cs="Livorna" w:hint="cs"/>
          <w:spacing w:val="4"/>
          <w:sz w:val="28"/>
          <w:szCs w:val="28"/>
          <w:rtl/>
        </w:rPr>
        <w:t xml:space="preserve"> </w:t>
      </w:r>
      <w:r w:rsidRPr="00021E05">
        <w:rPr>
          <w:rFonts w:cs="Livorna" w:hint="cs"/>
          <w:spacing w:val="4"/>
          <w:sz w:val="28"/>
          <w:szCs w:val="28"/>
          <w:rtl/>
        </w:rPr>
        <w:t xml:space="preserve">הנדיבה בהחזקת </w:t>
      </w:r>
      <w:r>
        <w:rPr>
          <w:rFonts w:cs="Livorna" w:hint="cs"/>
          <w:spacing w:val="4"/>
          <w:sz w:val="28"/>
          <w:szCs w:val="28"/>
          <w:rtl/>
        </w:rPr>
        <w:t>תורה ולומדיה בחורי החמד היקרים בישיבת 'לב שמחה'</w:t>
      </w:r>
      <w:r w:rsidRPr="00021E05">
        <w:rPr>
          <w:rFonts w:cs="Livorna" w:hint="cs"/>
          <w:spacing w:val="4"/>
          <w:sz w:val="28"/>
          <w:szCs w:val="28"/>
          <w:rtl/>
        </w:rPr>
        <w:t>,</w:t>
      </w:r>
      <w:r>
        <w:rPr>
          <w:rFonts w:cs="Livorna" w:hint="cs"/>
          <w:b/>
          <w:bCs/>
          <w:spacing w:val="4"/>
          <w:sz w:val="32"/>
          <w:szCs w:val="32"/>
          <w:rtl/>
        </w:rPr>
        <w:t xml:space="preserve"> </w:t>
      </w:r>
      <w:r w:rsidRPr="000A529D">
        <w:rPr>
          <w:rFonts w:cs="Livorna" w:hint="cs"/>
          <w:spacing w:val="4"/>
          <w:sz w:val="28"/>
          <w:szCs w:val="28"/>
          <w:rtl/>
        </w:rPr>
        <w:t xml:space="preserve">בהרימכם תרומת ה' בסך </w:t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  <w:fldChar w:fldCharType="begin">
          <w:ffData>
            <w:name w:val="Word_FullTroma"/>
            <w:enabled/>
            <w:calcOnExit w:val="0"/>
            <w:textInput>
              <w:default w:val="{תרומה}"/>
            </w:textInput>
          </w:ffData>
        </w:fldChar>
      </w:r>
      <w:bookmarkStart w:id="5" w:name="Word_FullTroma"/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  <w:instrText xml:space="preserve"> </w:instrText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lang w:val="en-US"/>
        </w:rPr>
        <w:instrText>FORMTEXT</w:instrText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  <w:instrText xml:space="preserve"> </w:instrText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  <w:fldChar w:fldCharType="separate"/>
      </w:r>
      <w:r w:rsidR="00313930">
        <w:rPr>
          <w:rFonts w:ascii="Calibri" w:eastAsia="Calibri" w:hAnsi="Calibri" w:cs="Livorna"/>
          <w:b/>
          <w:bCs/>
          <w:sz w:val="32"/>
          <w:szCs w:val="32"/>
          <w:rtl/>
          <w:lang w:val="en-US"/>
        </w:rPr>
        <w:t>{תרומה}</w:t>
      </w:r>
      <w:r w:rsidR="00313930">
        <w:rPr>
          <w:rFonts w:ascii="Calibri" w:eastAsia="Calibri" w:hAnsi="Calibri" w:cs="Livorna"/>
          <w:b/>
          <w:bCs/>
          <w:noProof w:val="0"/>
          <w:sz w:val="32"/>
          <w:szCs w:val="32"/>
          <w:rtl/>
          <w:lang w:val="en-US"/>
        </w:rPr>
        <w:fldChar w:fldCharType="end"/>
      </w:r>
      <w:bookmarkEnd w:id="5"/>
      <w:r w:rsidR="00222D4A">
        <w:rPr>
          <w:rFonts w:cs="Livorna" w:hint="cs"/>
          <w:b/>
          <w:bCs/>
          <w:sz w:val="32"/>
          <w:szCs w:val="32"/>
          <w:rtl/>
        </w:rPr>
        <w:t xml:space="preserve"> </w:t>
      </w:r>
      <w:r w:rsidR="00AB7660">
        <w:rPr>
          <w:rFonts w:cs="Livorna"/>
          <w:b/>
          <w:bCs/>
          <w:spacing w:val="4"/>
          <w:sz w:val="32"/>
          <w:szCs w:val="32"/>
          <w:rtl/>
        </w:rPr>
        <w:fldChar w:fldCharType="begin">
          <w:ffData>
            <w:name w:val="Word_TromaSiba"/>
            <w:enabled/>
            <w:calcOnExit w:val="0"/>
            <w:textInput>
              <w:default w:val="{סיבה_תרומה}"/>
            </w:textInput>
          </w:ffData>
        </w:fldChar>
      </w:r>
      <w:bookmarkStart w:id="6" w:name="Word_TromaSiba"/>
      <w:r w:rsidR="00AB7660">
        <w:rPr>
          <w:rFonts w:cs="Livorna"/>
          <w:b/>
          <w:bCs/>
          <w:spacing w:val="4"/>
          <w:sz w:val="32"/>
          <w:szCs w:val="32"/>
          <w:rtl/>
        </w:rPr>
        <w:instrText xml:space="preserve"> </w:instrText>
      </w:r>
      <w:r w:rsidR="00AB7660">
        <w:rPr>
          <w:rFonts w:cs="Livorna"/>
          <w:b/>
          <w:bCs/>
          <w:spacing w:val="4"/>
          <w:sz w:val="32"/>
          <w:szCs w:val="32"/>
        </w:rPr>
        <w:instrText>FORMTEXT</w:instrText>
      </w:r>
      <w:r w:rsidR="00AB7660">
        <w:rPr>
          <w:rFonts w:cs="Livorna"/>
          <w:b/>
          <w:bCs/>
          <w:spacing w:val="4"/>
          <w:sz w:val="32"/>
          <w:szCs w:val="32"/>
          <w:rtl/>
        </w:rPr>
        <w:instrText xml:space="preserve"> </w:instrText>
      </w:r>
      <w:r w:rsidR="00AB7660">
        <w:rPr>
          <w:rFonts w:cs="Livorna"/>
          <w:b/>
          <w:bCs/>
          <w:spacing w:val="4"/>
          <w:sz w:val="32"/>
          <w:szCs w:val="32"/>
          <w:rtl/>
        </w:rPr>
      </w:r>
      <w:r w:rsidR="00AB7660">
        <w:rPr>
          <w:rFonts w:cs="Livorna"/>
          <w:b/>
          <w:bCs/>
          <w:spacing w:val="4"/>
          <w:sz w:val="32"/>
          <w:szCs w:val="32"/>
          <w:rtl/>
        </w:rPr>
        <w:fldChar w:fldCharType="separate"/>
      </w:r>
      <w:r w:rsidR="00AB7660">
        <w:rPr>
          <w:rFonts w:cs="Livorna"/>
          <w:b/>
          <w:bCs/>
          <w:spacing w:val="4"/>
          <w:sz w:val="32"/>
          <w:szCs w:val="32"/>
          <w:rtl/>
        </w:rPr>
        <w:t>{סיבה_תרומה}</w:t>
      </w:r>
      <w:r w:rsidR="00AB7660">
        <w:rPr>
          <w:rFonts w:cs="Livorna"/>
          <w:b/>
          <w:bCs/>
          <w:spacing w:val="4"/>
          <w:sz w:val="32"/>
          <w:szCs w:val="32"/>
          <w:rtl/>
        </w:rPr>
        <w:fldChar w:fldCharType="end"/>
      </w:r>
      <w:bookmarkEnd w:id="6"/>
      <w:r w:rsidR="001D66F0">
        <w:rPr>
          <w:rFonts w:cs="Livorna" w:hint="cs"/>
          <w:b/>
          <w:bCs/>
          <w:sz w:val="32"/>
          <w:szCs w:val="32"/>
          <w:rtl/>
        </w:rPr>
        <w:t xml:space="preserve">, </w:t>
      </w:r>
      <w:r w:rsidRPr="000A529D">
        <w:rPr>
          <w:rFonts w:cs="Livorna" w:hint="cs"/>
          <w:spacing w:val="4"/>
          <w:sz w:val="28"/>
          <w:szCs w:val="28"/>
          <w:rtl/>
        </w:rPr>
        <w:t>לכבוד התורה ולומדיה</w:t>
      </w:r>
      <w:r w:rsidRPr="000A529D">
        <w:rPr>
          <w:rFonts w:cs="Livorna" w:hint="cs"/>
          <w:spacing w:val="4"/>
          <w:sz w:val="24"/>
          <w:szCs w:val="24"/>
          <w:rtl/>
        </w:rPr>
        <w:t>.</w:t>
      </w:r>
      <w:r w:rsidRPr="004B0E13">
        <w:rPr>
          <w:rFonts w:cs="Livorna" w:hint="cs"/>
          <w:b/>
          <w:bCs/>
          <w:sz w:val="32"/>
          <w:szCs w:val="32"/>
        </w:rPr>
        <w:t xml:space="preserve"> </w:t>
      </w:r>
    </w:p>
    <w:p w14:paraId="52A4826A" w14:textId="77777777" w:rsidR="004B0E13" w:rsidRPr="00E723D6" w:rsidRDefault="004B0E13" w:rsidP="004B0E13">
      <w:pPr>
        <w:bidi/>
        <w:spacing w:after="120" w:line="420" w:lineRule="exact"/>
        <w:ind w:firstLine="510"/>
        <w:jc w:val="both"/>
        <w:rPr>
          <w:rFonts w:cs="Livorna"/>
          <w:b/>
          <w:bCs/>
          <w:spacing w:val="4"/>
          <w:sz w:val="36"/>
          <w:szCs w:val="36"/>
          <w:rtl/>
        </w:rPr>
      </w:pPr>
      <w:r>
        <w:rPr>
          <w:rFonts w:cs="Livorna" w:hint="cs"/>
          <w:spacing w:val="4"/>
          <w:sz w:val="28"/>
          <w:szCs w:val="28"/>
          <w:rtl/>
        </w:rPr>
        <w:t>בשותפות האיתנה שלכם</w:t>
      </w:r>
      <w:r w:rsidRPr="00392D28">
        <w:rPr>
          <w:rFonts w:cs="Livorna" w:hint="cs"/>
          <w:spacing w:val="4"/>
          <w:sz w:val="28"/>
          <w:szCs w:val="28"/>
          <w:rtl/>
        </w:rPr>
        <w:t xml:space="preserve"> </w:t>
      </w:r>
      <w:r>
        <w:rPr>
          <w:rFonts w:cs="Livorna" w:hint="cs"/>
          <w:spacing w:val="4"/>
          <w:sz w:val="28"/>
          <w:szCs w:val="28"/>
          <w:rtl/>
        </w:rPr>
        <w:t>זכיתם ולקחתם לעצמכם חלק וזכות בלימוד תורה של מעל ל-100 תלמידים היושבים והוגים בתורה יום יום בוקר צהרים וערב</w:t>
      </w:r>
      <w:r w:rsidRPr="00392D28">
        <w:rPr>
          <w:rFonts w:cs="Livorna" w:hint="cs"/>
          <w:spacing w:val="4"/>
          <w:sz w:val="28"/>
          <w:szCs w:val="28"/>
          <w:rtl/>
        </w:rPr>
        <w:t>.</w:t>
      </w:r>
    </w:p>
    <w:p w14:paraId="0C2C0A6E" w14:textId="2B23B331" w:rsidR="004B0E13" w:rsidRPr="00392D28" w:rsidRDefault="004B0E13" w:rsidP="004B0E13">
      <w:pPr>
        <w:bidi/>
        <w:spacing w:after="240" w:line="420" w:lineRule="exact"/>
        <w:ind w:firstLine="510"/>
        <w:jc w:val="both"/>
        <w:rPr>
          <w:rFonts w:cs="Livorna"/>
          <w:spacing w:val="4"/>
          <w:sz w:val="28"/>
          <w:szCs w:val="28"/>
          <w:rtl/>
        </w:rPr>
      </w:pPr>
      <w:r>
        <w:rPr>
          <w:rFonts w:cs="Livorna" w:hint="cs"/>
          <w:spacing w:val="4"/>
          <w:sz w:val="28"/>
          <w:szCs w:val="28"/>
          <w:rtl/>
        </w:rPr>
        <w:t>הברכה המובטחת למחזיקי תורה ודאי תעמוד לכם לשפע ברכה והצלחה בכל מעשי ידיכם, אתם וביתכם, ולנחת ושמחה מכל יוצ"ח בבריאות איתנה לאורך ימים טובים, אכי"ר.</w:t>
      </w:r>
      <w:r w:rsidR="003A7793">
        <w:rPr>
          <w:rFonts w:cs="Livorna" w:hint="cs"/>
          <w:spacing w:val="4"/>
          <w:sz w:val="28"/>
          <w:szCs w:val="28"/>
          <w:rtl/>
        </w:rPr>
        <w:t xml:space="preserve"> </w:t>
      </w:r>
    </w:p>
    <w:p w14:paraId="68609ECD" w14:textId="4AF324A0" w:rsidR="00752401" w:rsidRPr="00B5637C" w:rsidRDefault="00313930" w:rsidP="00A450CE">
      <w:pPr>
        <w:spacing w:line="380" w:lineRule="exact"/>
        <w:jc w:val="center"/>
        <w:rPr>
          <w:rFonts w:cs="Livorna"/>
          <w:b/>
          <w:bCs/>
          <w:spacing w:val="4"/>
          <w:sz w:val="32"/>
          <w:szCs w:val="32"/>
        </w:rPr>
      </w:pPr>
      <w:r>
        <w:rPr>
          <w:rFonts w:cs="Livorna"/>
          <w:b/>
          <w:bCs/>
          <w:spacing w:val="4"/>
          <w:sz w:val="32"/>
          <w:szCs w:val="32"/>
          <w:rtl/>
        </w:rPr>
        <w:fldChar w:fldCharType="begin">
          <w:ffData>
            <w:name w:val="Word_SiometMichtav"/>
            <w:enabled/>
            <w:calcOnExit w:val="0"/>
            <w:textInput>
              <w:default w:val="{סיומת_מכתב}"/>
            </w:textInput>
          </w:ffData>
        </w:fldChar>
      </w:r>
      <w:bookmarkStart w:id="7" w:name="Word_SiometMichtav"/>
      <w:r>
        <w:rPr>
          <w:rFonts w:cs="Livorna"/>
          <w:b/>
          <w:bCs/>
          <w:spacing w:val="4"/>
          <w:sz w:val="32"/>
          <w:szCs w:val="32"/>
          <w:rtl/>
        </w:rPr>
        <w:instrText xml:space="preserve"> </w:instrText>
      </w:r>
      <w:r>
        <w:rPr>
          <w:rFonts w:cs="Livorna"/>
          <w:b/>
          <w:bCs/>
          <w:spacing w:val="4"/>
          <w:sz w:val="32"/>
          <w:szCs w:val="32"/>
        </w:rPr>
        <w:instrText>FORMTEXT</w:instrText>
      </w:r>
      <w:r>
        <w:rPr>
          <w:rFonts w:cs="Livorna"/>
          <w:b/>
          <w:bCs/>
          <w:spacing w:val="4"/>
          <w:sz w:val="32"/>
          <w:szCs w:val="32"/>
          <w:rtl/>
        </w:rPr>
        <w:instrText xml:space="preserve"> </w:instrText>
      </w:r>
      <w:r>
        <w:rPr>
          <w:rFonts w:cs="Livorna"/>
          <w:b/>
          <w:bCs/>
          <w:spacing w:val="4"/>
          <w:sz w:val="32"/>
          <w:szCs w:val="32"/>
          <w:rtl/>
        </w:rPr>
      </w:r>
      <w:r>
        <w:rPr>
          <w:rFonts w:cs="Livorna"/>
          <w:b/>
          <w:bCs/>
          <w:spacing w:val="4"/>
          <w:sz w:val="32"/>
          <w:szCs w:val="32"/>
          <w:rtl/>
        </w:rPr>
        <w:fldChar w:fldCharType="separate"/>
      </w:r>
      <w:r>
        <w:rPr>
          <w:rFonts w:cs="Livorna"/>
          <w:b/>
          <w:bCs/>
          <w:spacing w:val="4"/>
          <w:sz w:val="32"/>
          <w:szCs w:val="32"/>
          <w:rtl/>
        </w:rPr>
        <w:t>{סיומת_מכתב}</w:t>
      </w:r>
      <w:r>
        <w:rPr>
          <w:rFonts w:cs="Livorna"/>
          <w:b/>
          <w:bCs/>
          <w:spacing w:val="4"/>
          <w:sz w:val="32"/>
          <w:szCs w:val="32"/>
          <w:rtl/>
        </w:rPr>
        <w:fldChar w:fldCharType="end"/>
      </w:r>
      <w:bookmarkEnd w:id="7"/>
    </w:p>
    <w:p w14:paraId="5DB91DC6" w14:textId="77777777" w:rsidR="00666447" w:rsidRDefault="00666447" w:rsidP="00A450CE">
      <w:pPr>
        <w:bidi/>
        <w:spacing w:line="380" w:lineRule="exact"/>
        <w:jc w:val="center"/>
        <w:rPr>
          <w:rFonts w:cs="Livorna"/>
          <w:spacing w:val="4"/>
          <w:sz w:val="28"/>
          <w:szCs w:val="28"/>
        </w:rPr>
      </w:pPr>
    </w:p>
    <w:p w14:paraId="457C59FD" w14:textId="77777777" w:rsidR="00E27FDA" w:rsidRPr="00CC5A09" w:rsidRDefault="00E27FDA" w:rsidP="00E27FDA">
      <w:pPr>
        <w:tabs>
          <w:tab w:val="center" w:pos="1703"/>
          <w:tab w:val="center" w:pos="5672"/>
        </w:tabs>
        <w:bidi/>
        <w:spacing w:line="380" w:lineRule="exact"/>
        <w:rPr>
          <w:rFonts w:cs="Livorna"/>
          <w:b/>
          <w:bCs/>
          <w:spacing w:val="4"/>
          <w:sz w:val="40"/>
          <w:szCs w:val="40"/>
          <w:rtl/>
        </w:rPr>
      </w:pPr>
      <w:r w:rsidRPr="00CC5A09">
        <w:rPr>
          <w:rFonts w:cs="Livorna" w:hint="cs"/>
          <w:b/>
          <w:bCs/>
          <w:spacing w:val="4"/>
          <w:sz w:val="40"/>
          <w:szCs w:val="40"/>
          <w:rtl/>
        </w:rPr>
        <w:t xml:space="preserve">הרב </w:t>
      </w:r>
      <w:r w:rsidRPr="00CC5A09">
        <w:rPr>
          <w:rFonts w:cs="Livorna"/>
          <w:b/>
          <w:bCs/>
          <w:spacing w:val="4"/>
          <w:sz w:val="40"/>
          <w:szCs w:val="40"/>
          <w:rtl/>
        </w:rPr>
        <w:t>יעקב מאיר רוזנבוים</w:t>
      </w:r>
      <w:r>
        <w:rPr>
          <w:rFonts w:cs="Livorna"/>
          <w:b/>
          <w:bCs/>
          <w:spacing w:val="4"/>
          <w:sz w:val="40"/>
          <w:szCs w:val="40"/>
          <w:rtl/>
        </w:rPr>
        <w:tab/>
      </w:r>
      <w:r>
        <w:rPr>
          <w:rFonts w:cs="Livorna" w:hint="cs"/>
          <w:b/>
          <w:bCs/>
          <w:spacing w:val="4"/>
          <w:sz w:val="40"/>
          <w:szCs w:val="40"/>
          <w:rtl/>
        </w:rPr>
        <w:t>יעקב גלוזמן</w:t>
      </w:r>
    </w:p>
    <w:p w14:paraId="30996505" w14:textId="78D16886" w:rsidR="008128BA" w:rsidRDefault="00E27FDA" w:rsidP="00E27FDA">
      <w:pPr>
        <w:tabs>
          <w:tab w:val="center" w:pos="1703"/>
          <w:tab w:val="center" w:pos="5672"/>
        </w:tabs>
        <w:bidi/>
        <w:spacing w:line="320" w:lineRule="exact"/>
        <w:rPr>
          <w:rFonts w:cs="Livorna"/>
          <w:spacing w:val="4"/>
          <w:sz w:val="28"/>
          <w:szCs w:val="28"/>
          <w:rtl/>
        </w:rPr>
      </w:pPr>
      <w:r>
        <w:rPr>
          <w:rFonts w:cs="Livorna"/>
          <w:spacing w:val="4"/>
          <w:sz w:val="28"/>
          <w:szCs w:val="28"/>
        </w:rPr>
        <w:tab/>
      </w:r>
      <w:r w:rsidRPr="00CC5A09">
        <w:rPr>
          <w:rFonts w:cs="Livorna" w:hint="cs"/>
          <w:spacing w:val="4"/>
          <w:sz w:val="28"/>
          <w:szCs w:val="28"/>
          <w:rtl/>
        </w:rPr>
        <w:t>ראש הישיבה</w:t>
      </w:r>
      <w:r>
        <w:rPr>
          <w:rFonts w:cs="Livorna"/>
          <w:spacing w:val="4"/>
          <w:sz w:val="28"/>
          <w:szCs w:val="28"/>
          <w:rtl/>
        </w:rPr>
        <w:tab/>
      </w:r>
      <w:r>
        <w:rPr>
          <w:rFonts w:cs="Livorna" w:hint="cs"/>
          <w:spacing w:val="4"/>
          <w:sz w:val="28"/>
          <w:szCs w:val="28"/>
          <w:rtl/>
        </w:rPr>
        <w:t>מנהל</w:t>
      </w:r>
    </w:p>
    <w:sectPr w:rsidR="008128BA" w:rsidSect="00904293">
      <w:pgSz w:w="11909" w:h="16834" w:code="9"/>
      <w:pgMar w:top="2835" w:right="3402" w:bottom="1134" w:left="1134" w:header="720" w:footer="720" w:gutter="0"/>
      <w:paperSrc w:first="2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7302" w14:textId="77777777" w:rsidR="00DD2B3F" w:rsidRDefault="00DD2B3F">
      <w:r>
        <w:separator/>
      </w:r>
    </w:p>
  </w:endnote>
  <w:endnote w:type="continuationSeparator" w:id="0">
    <w:p w14:paraId="4DFBFA69" w14:textId="77777777" w:rsidR="00DD2B3F" w:rsidRDefault="00DD2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vorna">
    <w:panose1 w:val="00000000000000000000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C849" w14:textId="77777777" w:rsidR="00DD2B3F" w:rsidRDefault="00DD2B3F">
      <w:r>
        <w:separator/>
      </w:r>
    </w:p>
  </w:footnote>
  <w:footnote w:type="continuationSeparator" w:id="0">
    <w:p w14:paraId="16F91F13" w14:textId="77777777" w:rsidR="00DD2B3F" w:rsidRDefault="00DD2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sDQ1MrU0szAysjA2MDdT0lEKTi0uzszPAykwNKgFAFE8K84tAAAA"/>
  </w:docVars>
  <w:rsids>
    <w:rsidRoot w:val="009417BA"/>
    <w:rsid w:val="00001458"/>
    <w:rsid w:val="00006841"/>
    <w:rsid w:val="00007FDA"/>
    <w:rsid w:val="000137A9"/>
    <w:rsid w:val="000150DD"/>
    <w:rsid w:val="00021198"/>
    <w:rsid w:val="00021E05"/>
    <w:rsid w:val="0003111C"/>
    <w:rsid w:val="0003257C"/>
    <w:rsid w:val="00034741"/>
    <w:rsid w:val="000417AC"/>
    <w:rsid w:val="00041D24"/>
    <w:rsid w:val="00043087"/>
    <w:rsid w:val="00043473"/>
    <w:rsid w:val="000477B0"/>
    <w:rsid w:val="00051BE6"/>
    <w:rsid w:val="00052E7C"/>
    <w:rsid w:val="00057ACA"/>
    <w:rsid w:val="00060C8B"/>
    <w:rsid w:val="00063448"/>
    <w:rsid w:val="0006370F"/>
    <w:rsid w:val="00072AC8"/>
    <w:rsid w:val="00077CBF"/>
    <w:rsid w:val="00080BF8"/>
    <w:rsid w:val="00083B04"/>
    <w:rsid w:val="00084AFA"/>
    <w:rsid w:val="000879E6"/>
    <w:rsid w:val="00091D72"/>
    <w:rsid w:val="00093912"/>
    <w:rsid w:val="000A057B"/>
    <w:rsid w:val="000A6024"/>
    <w:rsid w:val="000B0023"/>
    <w:rsid w:val="000B0521"/>
    <w:rsid w:val="000C18F6"/>
    <w:rsid w:val="000C771B"/>
    <w:rsid w:val="000D63FD"/>
    <w:rsid w:val="000E3051"/>
    <w:rsid w:val="000E3C07"/>
    <w:rsid w:val="000E57E2"/>
    <w:rsid w:val="000F1DCF"/>
    <w:rsid w:val="000F5887"/>
    <w:rsid w:val="000F6086"/>
    <w:rsid w:val="000F610E"/>
    <w:rsid w:val="000F6B1B"/>
    <w:rsid w:val="00106CE4"/>
    <w:rsid w:val="00107A65"/>
    <w:rsid w:val="00117B3D"/>
    <w:rsid w:val="00117F49"/>
    <w:rsid w:val="00123057"/>
    <w:rsid w:val="0012670A"/>
    <w:rsid w:val="001272B7"/>
    <w:rsid w:val="00130E66"/>
    <w:rsid w:val="00141C16"/>
    <w:rsid w:val="001427EE"/>
    <w:rsid w:val="0014299A"/>
    <w:rsid w:val="00143A3D"/>
    <w:rsid w:val="00144403"/>
    <w:rsid w:val="00144662"/>
    <w:rsid w:val="0014509B"/>
    <w:rsid w:val="00147949"/>
    <w:rsid w:val="001512B5"/>
    <w:rsid w:val="00152562"/>
    <w:rsid w:val="00160B94"/>
    <w:rsid w:val="001645BB"/>
    <w:rsid w:val="00167F62"/>
    <w:rsid w:val="00170206"/>
    <w:rsid w:val="001733E6"/>
    <w:rsid w:val="00175791"/>
    <w:rsid w:val="00176463"/>
    <w:rsid w:val="001845DC"/>
    <w:rsid w:val="001854A1"/>
    <w:rsid w:val="00185603"/>
    <w:rsid w:val="00186C33"/>
    <w:rsid w:val="001878D2"/>
    <w:rsid w:val="00191D64"/>
    <w:rsid w:val="00192D78"/>
    <w:rsid w:val="00193285"/>
    <w:rsid w:val="001A725F"/>
    <w:rsid w:val="001B1577"/>
    <w:rsid w:val="001B27B4"/>
    <w:rsid w:val="001B3630"/>
    <w:rsid w:val="001C350E"/>
    <w:rsid w:val="001C3E17"/>
    <w:rsid w:val="001C6F51"/>
    <w:rsid w:val="001D1439"/>
    <w:rsid w:val="001D2F32"/>
    <w:rsid w:val="001D5FEC"/>
    <w:rsid w:val="001D66F0"/>
    <w:rsid w:val="001D7563"/>
    <w:rsid w:val="001D7DDD"/>
    <w:rsid w:val="001E5C1E"/>
    <w:rsid w:val="001F1600"/>
    <w:rsid w:val="001F4181"/>
    <w:rsid w:val="001F7BAF"/>
    <w:rsid w:val="00200ED3"/>
    <w:rsid w:val="002069D2"/>
    <w:rsid w:val="00206B3B"/>
    <w:rsid w:val="00213ACF"/>
    <w:rsid w:val="00215634"/>
    <w:rsid w:val="00216151"/>
    <w:rsid w:val="00222D4A"/>
    <w:rsid w:val="002240DC"/>
    <w:rsid w:val="00225622"/>
    <w:rsid w:val="00226862"/>
    <w:rsid w:val="00226D09"/>
    <w:rsid w:val="002302EA"/>
    <w:rsid w:val="00232D59"/>
    <w:rsid w:val="002336F5"/>
    <w:rsid w:val="002415E2"/>
    <w:rsid w:val="00241754"/>
    <w:rsid w:val="00241757"/>
    <w:rsid w:val="00263AB2"/>
    <w:rsid w:val="002662D7"/>
    <w:rsid w:val="00267360"/>
    <w:rsid w:val="00267C17"/>
    <w:rsid w:val="002722C1"/>
    <w:rsid w:val="0027682F"/>
    <w:rsid w:val="002777E0"/>
    <w:rsid w:val="002817B1"/>
    <w:rsid w:val="002A10EB"/>
    <w:rsid w:val="002A2DE0"/>
    <w:rsid w:val="002A7295"/>
    <w:rsid w:val="002B201C"/>
    <w:rsid w:val="002B46B8"/>
    <w:rsid w:val="002C00AA"/>
    <w:rsid w:val="002C50CD"/>
    <w:rsid w:val="002C7A44"/>
    <w:rsid w:val="002D0055"/>
    <w:rsid w:val="002D05AD"/>
    <w:rsid w:val="002D3934"/>
    <w:rsid w:val="002D5985"/>
    <w:rsid w:val="002D603B"/>
    <w:rsid w:val="002E007E"/>
    <w:rsid w:val="002E1F51"/>
    <w:rsid w:val="002E261D"/>
    <w:rsid w:val="002E3CA5"/>
    <w:rsid w:val="002F236C"/>
    <w:rsid w:val="002F3690"/>
    <w:rsid w:val="002F3D37"/>
    <w:rsid w:val="002F52E5"/>
    <w:rsid w:val="00304EE2"/>
    <w:rsid w:val="00306C1C"/>
    <w:rsid w:val="00312D6D"/>
    <w:rsid w:val="00313930"/>
    <w:rsid w:val="00314806"/>
    <w:rsid w:val="00316CBC"/>
    <w:rsid w:val="00320754"/>
    <w:rsid w:val="0033165A"/>
    <w:rsid w:val="0033247A"/>
    <w:rsid w:val="003338DE"/>
    <w:rsid w:val="003339F3"/>
    <w:rsid w:val="00333BAF"/>
    <w:rsid w:val="00335460"/>
    <w:rsid w:val="00335B25"/>
    <w:rsid w:val="00335F3A"/>
    <w:rsid w:val="00343AF1"/>
    <w:rsid w:val="003441A7"/>
    <w:rsid w:val="00346337"/>
    <w:rsid w:val="003469BB"/>
    <w:rsid w:val="0035007C"/>
    <w:rsid w:val="00366384"/>
    <w:rsid w:val="003713D5"/>
    <w:rsid w:val="00371F6D"/>
    <w:rsid w:val="003805BB"/>
    <w:rsid w:val="00380DCB"/>
    <w:rsid w:val="0038521C"/>
    <w:rsid w:val="00385300"/>
    <w:rsid w:val="003870A3"/>
    <w:rsid w:val="00390754"/>
    <w:rsid w:val="00392AB2"/>
    <w:rsid w:val="003A30CB"/>
    <w:rsid w:val="003A4482"/>
    <w:rsid w:val="003A5455"/>
    <w:rsid w:val="003A5D1A"/>
    <w:rsid w:val="003A63DE"/>
    <w:rsid w:val="003A7793"/>
    <w:rsid w:val="003B00CF"/>
    <w:rsid w:val="003B7A2D"/>
    <w:rsid w:val="003D127B"/>
    <w:rsid w:val="003D1F02"/>
    <w:rsid w:val="003E4F63"/>
    <w:rsid w:val="003F6D44"/>
    <w:rsid w:val="004023E1"/>
    <w:rsid w:val="00403D14"/>
    <w:rsid w:val="00404A4B"/>
    <w:rsid w:val="00406927"/>
    <w:rsid w:val="004176B4"/>
    <w:rsid w:val="0042434A"/>
    <w:rsid w:val="0043065D"/>
    <w:rsid w:val="00434452"/>
    <w:rsid w:val="0043476F"/>
    <w:rsid w:val="00436BE1"/>
    <w:rsid w:val="00437964"/>
    <w:rsid w:val="00440996"/>
    <w:rsid w:val="00442603"/>
    <w:rsid w:val="0044266D"/>
    <w:rsid w:val="00452203"/>
    <w:rsid w:val="0045709C"/>
    <w:rsid w:val="0046211B"/>
    <w:rsid w:val="004645E6"/>
    <w:rsid w:val="00464AF8"/>
    <w:rsid w:val="0046717B"/>
    <w:rsid w:val="00471079"/>
    <w:rsid w:val="00472115"/>
    <w:rsid w:val="004747FD"/>
    <w:rsid w:val="00480A88"/>
    <w:rsid w:val="004844E3"/>
    <w:rsid w:val="004869B7"/>
    <w:rsid w:val="00494387"/>
    <w:rsid w:val="004955F7"/>
    <w:rsid w:val="00495706"/>
    <w:rsid w:val="004A20EE"/>
    <w:rsid w:val="004A2813"/>
    <w:rsid w:val="004A5196"/>
    <w:rsid w:val="004B0E13"/>
    <w:rsid w:val="004B115A"/>
    <w:rsid w:val="004B40F9"/>
    <w:rsid w:val="004B5CB7"/>
    <w:rsid w:val="004B7986"/>
    <w:rsid w:val="004C0A3C"/>
    <w:rsid w:val="004C2116"/>
    <w:rsid w:val="004C3047"/>
    <w:rsid w:val="004C4A0F"/>
    <w:rsid w:val="004C51BE"/>
    <w:rsid w:val="004C646C"/>
    <w:rsid w:val="004D228C"/>
    <w:rsid w:val="004E4068"/>
    <w:rsid w:val="004F451C"/>
    <w:rsid w:val="004F561B"/>
    <w:rsid w:val="004F5CD0"/>
    <w:rsid w:val="005059D9"/>
    <w:rsid w:val="00513798"/>
    <w:rsid w:val="00517439"/>
    <w:rsid w:val="00522F79"/>
    <w:rsid w:val="005327DA"/>
    <w:rsid w:val="0053728C"/>
    <w:rsid w:val="005449A9"/>
    <w:rsid w:val="00552803"/>
    <w:rsid w:val="00553A70"/>
    <w:rsid w:val="005612A3"/>
    <w:rsid w:val="00561A66"/>
    <w:rsid w:val="00562AA3"/>
    <w:rsid w:val="0056564F"/>
    <w:rsid w:val="00566459"/>
    <w:rsid w:val="00571E35"/>
    <w:rsid w:val="00573258"/>
    <w:rsid w:val="00576D3B"/>
    <w:rsid w:val="00576E0A"/>
    <w:rsid w:val="005804E7"/>
    <w:rsid w:val="0058253D"/>
    <w:rsid w:val="0058260A"/>
    <w:rsid w:val="005865D3"/>
    <w:rsid w:val="0058673A"/>
    <w:rsid w:val="0058714A"/>
    <w:rsid w:val="0059063E"/>
    <w:rsid w:val="00593442"/>
    <w:rsid w:val="00596A60"/>
    <w:rsid w:val="005A0896"/>
    <w:rsid w:val="005B3018"/>
    <w:rsid w:val="005B4DBA"/>
    <w:rsid w:val="005C1788"/>
    <w:rsid w:val="005C6D30"/>
    <w:rsid w:val="005C7A87"/>
    <w:rsid w:val="005D059E"/>
    <w:rsid w:val="005D0D04"/>
    <w:rsid w:val="005D3FD7"/>
    <w:rsid w:val="005E2A09"/>
    <w:rsid w:val="005F0225"/>
    <w:rsid w:val="005F7919"/>
    <w:rsid w:val="00600403"/>
    <w:rsid w:val="00604E63"/>
    <w:rsid w:val="00612366"/>
    <w:rsid w:val="00612493"/>
    <w:rsid w:val="006146B0"/>
    <w:rsid w:val="00616B2A"/>
    <w:rsid w:val="00621FD6"/>
    <w:rsid w:val="00624353"/>
    <w:rsid w:val="006249CD"/>
    <w:rsid w:val="00627374"/>
    <w:rsid w:val="00631B5D"/>
    <w:rsid w:val="0063244F"/>
    <w:rsid w:val="00633ABF"/>
    <w:rsid w:val="00637788"/>
    <w:rsid w:val="00637FB5"/>
    <w:rsid w:val="0064217D"/>
    <w:rsid w:val="006451AA"/>
    <w:rsid w:val="006523FD"/>
    <w:rsid w:val="006530EA"/>
    <w:rsid w:val="00653418"/>
    <w:rsid w:val="006618C1"/>
    <w:rsid w:val="00666447"/>
    <w:rsid w:val="00673293"/>
    <w:rsid w:val="0067531E"/>
    <w:rsid w:val="006809E6"/>
    <w:rsid w:val="00684B1E"/>
    <w:rsid w:val="00691CFC"/>
    <w:rsid w:val="00696AB5"/>
    <w:rsid w:val="006A188D"/>
    <w:rsid w:val="006B24A9"/>
    <w:rsid w:val="006B44F8"/>
    <w:rsid w:val="006B681D"/>
    <w:rsid w:val="006B77D4"/>
    <w:rsid w:val="006C13FC"/>
    <w:rsid w:val="006C644A"/>
    <w:rsid w:val="006C7E4F"/>
    <w:rsid w:val="006D4785"/>
    <w:rsid w:val="006E3277"/>
    <w:rsid w:val="006E3CC5"/>
    <w:rsid w:val="006E4FF2"/>
    <w:rsid w:val="006F0C72"/>
    <w:rsid w:val="006F1B60"/>
    <w:rsid w:val="006F395F"/>
    <w:rsid w:val="006F44A5"/>
    <w:rsid w:val="00704AA8"/>
    <w:rsid w:val="007057A6"/>
    <w:rsid w:val="00716858"/>
    <w:rsid w:val="007207E7"/>
    <w:rsid w:val="00720A8F"/>
    <w:rsid w:val="00722B2A"/>
    <w:rsid w:val="00731798"/>
    <w:rsid w:val="00744FD7"/>
    <w:rsid w:val="00752401"/>
    <w:rsid w:val="00757848"/>
    <w:rsid w:val="00760D1A"/>
    <w:rsid w:val="0076149A"/>
    <w:rsid w:val="007756BA"/>
    <w:rsid w:val="00780087"/>
    <w:rsid w:val="00781438"/>
    <w:rsid w:val="007876DB"/>
    <w:rsid w:val="00793284"/>
    <w:rsid w:val="00796066"/>
    <w:rsid w:val="007A13C2"/>
    <w:rsid w:val="007A4491"/>
    <w:rsid w:val="007A6DE9"/>
    <w:rsid w:val="007B0A1D"/>
    <w:rsid w:val="007B297F"/>
    <w:rsid w:val="007B3066"/>
    <w:rsid w:val="007B4469"/>
    <w:rsid w:val="007F0B9D"/>
    <w:rsid w:val="007F2F15"/>
    <w:rsid w:val="007F3D32"/>
    <w:rsid w:val="007F5E85"/>
    <w:rsid w:val="007F719C"/>
    <w:rsid w:val="007F75A1"/>
    <w:rsid w:val="00805D70"/>
    <w:rsid w:val="00806810"/>
    <w:rsid w:val="00806E81"/>
    <w:rsid w:val="008128BA"/>
    <w:rsid w:val="00813541"/>
    <w:rsid w:val="008135C5"/>
    <w:rsid w:val="00814847"/>
    <w:rsid w:val="0082468C"/>
    <w:rsid w:val="0082483E"/>
    <w:rsid w:val="00827B99"/>
    <w:rsid w:val="00832445"/>
    <w:rsid w:val="00840338"/>
    <w:rsid w:val="00841801"/>
    <w:rsid w:val="00845EB5"/>
    <w:rsid w:val="00847BC0"/>
    <w:rsid w:val="00853B0B"/>
    <w:rsid w:val="008550E9"/>
    <w:rsid w:val="00855586"/>
    <w:rsid w:val="0085681D"/>
    <w:rsid w:val="00857265"/>
    <w:rsid w:val="00861BEC"/>
    <w:rsid w:val="00872690"/>
    <w:rsid w:val="008741F1"/>
    <w:rsid w:val="008742E0"/>
    <w:rsid w:val="00874446"/>
    <w:rsid w:val="008752F9"/>
    <w:rsid w:val="008776D2"/>
    <w:rsid w:val="00880D41"/>
    <w:rsid w:val="00883FC3"/>
    <w:rsid w:val="008858EF"/>
    <w:rsid w:val="00886C1D"/>
    <w:rsid w:val="00892124"/>
    <w:rsid w:val="0089406B"/>
    <w:rsid w:val="008964A6"/>
    <w:rsid w:val="00897799"/>
    <w:rsid w:val="008A0AA7"/>
    <w:rsid w:val="008A1609"/>
    <w:rsid w:val="008A462E"/>
    <w:rsid w:val="008B4C8F"/>
    <w:rsid w:val="008B691C"/>
    <w:rsid w:val="008B7A83"/>
    <w:rsid w:val="008C34DF"/>
    <w:rsid w:val="008C4BF7"/>
    <w:rsid w:val="008C65DE"/>
    <w:rsid w:val="008E159A"/>
    <w:rsid w:val="008E6036"/>
    <w:rsid w:val="008F0B03"/>
    <w:rsid w:val="008F15BA"/>
    <w:rsid w:val="0090079C"/>
    <w:rsid w:val="0090412E"/>
    <w:rsid w:val="00904293"/>
    <w:rsid w:val="0091038E"/>
    <w:rsid w:val="00910686"/>
    <w:rsid w:val="00936EA4"/>
    <w:rsid w:val="009417BA"/>
    <w:rsid w:val="00941BA8"/>
    <w:rsid w:val="009450F8"/>
    <w:rsid w:val="009453CE"/>
    <w:rsid w:val="0094768A"/>
    <w:rsid w:val="0095312A"/>
    <w:rsid w:val="009544E4"/>
    <w:rsid w:val="00962F6E"/>
    <w:rsid w:val="0096568E"/>
    <w:rsid w:val="00972A47"/>
    <w:rsid w:val="00975AD3"/>
    <w:rsid w:val="009774EC"/>
    <w:rsid w:val="00977902"/>
    <w:rsid w:val="00982393"/>
    <w:rsid w:val="0098243C"/>
    <w:rsid w:val="00992A43"/>
    <w:rsid w:val="00993A52"/>
    <w:rsid w:val="00994CAB"/>
    <w:rsid w:val="00994D1C"/>
    <w:rsid w:val="009977DF"/>
    <w:rsid w:val="00997A56"/>
    <w:rsid w:val="009B13A8"/>
    <w:rsid w:val="009B2852"/>
    <w:rsid w:val="009C052E"/>
    <w:rsid w:val="009C4EAB"/>
    <w:rsid w:val="009D52EB"/>
    <w:rsid w:val="009E31C0"/>
    <w:rsid w:val="009E7D9F"/>
    <w:rsid w:val="009F0505"/>
    <w:rsid w:val="009F4F95"/>
    <w:rsid w:val="009F5BF9"/>
    <w:rsid w:val="009F7412"/>
    <w:rsid w:val="00A04FDB"/>
    <w:rsid w:val="00A06A0F"/>
    <w:rsid w:val="00A10C67"/>
    <w:rsid w:val="00A23C4C"/>
    <w:rsid w:val="00A240B9"/>
    <w:rsid w:val="00A24DDB"/>
    <w:rsid w:val="00A25EF3"/>
    <w:rsid w:val="00A26021"/>
    <w:rsid w:val="00A34BDF"/>
    <w:rsid w:val="00A412B2"/>
    <w:rsid w:val="00A41396"/>
    <w:rsid w:val="00A42D48"/>
    <w:rsid w:val="00A4446F"/>
    <w:rsid w:val="00A450CE"/>
    <w:rsid w:val="00A47855"/>
    <w:rsid w:val="00A508DB"/>
    <w:rsid w:val="00A51803"/>
    <w:rsid w:val="00A51CC5"/>
    <w:rsid w:val="00A55BA6"/>
    <w:rsid w:val="00A563BC"/>
    <w:rsid w:val="00A568D6"/>
    <w:rsid w:val="00A56CC4"/>
    <w:rsid w:val="00A83D65"/>
    <w:rsid w:val="00A844E3"/>
    <w:rsid w:val="00A8478B"/>
    <w:rsid w:val="00A9068E"/>
    <w:rsid w:val="00AA3D2C"/>
    <w:rsid w:val="00AB7660"/>
    <w:rsid w:val="00AC10AB"/>
    <w:rsid w:val="00AC36C2"/>
    <w:rsid w:val="00AC3707"/>
    <w:rsid w:val="00AC3CE0"/>
    <w:rsid w:val="00AC75AB"/>
    <w:rsid w:val="00AC7A1C"/>
    <w:rsid w:val="00AD146B"/>
    <w:rsid w:val="00AD3EC2"/>
    <w:rsid w:val="00AD6561"/>
    <w:rsid w:val="00AD7147"/>
    <w:rsid w:val="00AD7172"/>
    <w:rsid w:val="00AE32FF"/>
    <w:rsid w:val="00B05287"/>
    <w:rsid w:val="00B07B22"/>
    <w:rsid w:val="00B13405"/>
    <w:rsid w:val="00B169FB"/>
    <w:rsid w:val="00B22B4F"/>
    <w:rsid w:val="00B23692"/>
    <w:rsid w:val="00B23FD8"/>
    <w:rsid w:val="00B263D2"/>
    <w:rsid w:val="00B26415"/>
    <w:rsid w:val="00B30E4B"/>
    <w:rsid w:val="00B357AB"/>
    <w:rsid w:val="00B376EA"/>
    <w:rsid w:val="00B42009"/>
    <w:rsid w:val="00B43AA6"/>
    <w:rsid w:val="00B457B2"/>
    <w:rsid w:val="00B50439"/>
    <w:rsid w:val="00B51188"/>
    <w:rsid w:val="00B71A75"/>
    <w:rsid w:val="00B71E21"/>
    <w:rsid w:val="00B77877"/>
    <w:rsid w:val="00B82040"/>
    <w:rsid w:val="00B82C09"/>
    <w:rsid w:val="00B82C64"/>
    <w:rsid w:val="00B82C6B"/>
    <w:rsid w:val="00B90FEF"/>
    <w:rsid w:val="00BA0663"/>
    <w:rsid w:val="00BA491B"/>
    <w:rsid w:val="00BB0CB6"/>
    <w:rsid w:val="00BB4425"/>
    <w:rsid w:val="00BB6D6C"/>
    <w:rsid w:val="00BC1CCE"/>
    <w:rsid w:val="00BC2415"/>
    <w:rsid w:val="00BC3367"/>
    <w:rsid w:val="00BC5769"/>
    <w:rsid w:val="00BC5DEE"/>
    <w:rsid w:val="00BC5E2E"/>
    <w:rsid w:val="00BC682B"/>
    <w:rsid w:val="00BD430E"/>
    <w:rsid w:val="00BD6602"/>
    <w:rsid w:val="00C00C67"/>
    <w:rsid w:val="00C02CFF"/>
    <w:rsid w:val="00C04576"/>
    <w:rsid w:val="00C04814"/>
    <w:rsid w:val="00C04DE7"/>
    <w:rsid w:val="00C052D9"/>
    <w:rsid w:val="00C07F57"/>
    <w:rsid w:val="00C117A7"/>
    <w:rsid w:val="00C15CE4"/>
    <w:rsid w:val="00C260D3"/>
    <w:rsid w:val="00C36AC5"/>
    <w:rsid w:val="00C40038"/>
    <w:rsid w:val="00C40F04"/>
    <w:rsid w:val="00C50B71"/>
    <w:rsid w:val="00C55CE3"/>
    <w:rsid w:val="00C6745C"/>
    <w:rsid w:val="00C7079B"/>
    <w:rsid w:val="00C717FF"/>
    <w:rsid w:val="00C71D3A"/>
    <w:rsid w:val="00C72BAD"/>
    <w:rsid w:val="00C73E52"/>
    <w:rsid w:val="00C73FA1"/>
    <w:rsid w:val="00C82A46"/>
    <w:rsid w:val="00C83035"/>
    <w:rsid w:val="00C83BB7"/>
    <w:rsid w:val="00C909AD"/>
    <w:rsid w:val="00C935CE"/>
    <w:rsid w:val="00C95645"/>
    <w:rsid w:val="00C95848"/>
    <w:rsid w:val="00C95DBA"/>
    <w:rsid w:val="00CB1705"/>
    <w:rsid w:val="00CB3146"/>
    <w:rsid w:val="00CB4DF2"/>
    <w:rsid w:val="00CB7252"/>
    <w:rsid w:val="00CC566E"/>
    <w:rsid w:val="00CC6D01"/>
    <w:rsid w:val="00CD1A1F"/>
    <w:rsid w:val="00CE12EB"/>
    <w:rsid w:val="00CE2739"/>
    <w:rsid w:val="00CE5B61"/>
    <w:rsid w:val="00CF1562"/>
    <w:rsid w:val="00CF525E"/>
    <w:rsid w:val="00CF74D4"/>
    <w:rsid w:val="00D03B45"/>
    <w:rsid w:val="00D04127"/>
    <w:rsid w:val="00D060CD"/>
    <w:rsid w:val="00D12A6A"/>
    <w:rsid w:val="00D2415D"/>
    <w:rsid w:val="00D358A9"/>
    <w:rsid w:val="00D37A87"/>
    <w:rsid w:val="00D466E5"/>
    <w:rsid w:val="00D47547"/>
    <w:rsid w:val="00D539DD"/>
    <w:rsid w:val="00D53ECD"/>
    <w:rsid w:val="00D54028"/>
    <w:rsid w:val="00D54A93"/>
    <w:rsid w:val="00D55657"/>
    <w:rsid w:val="00D63F24"/>
    <w:rsid w:val="00D6558F"/>
    <w:rsid w:val="00D66AC8"/>
    <w:rsid w:val="00D7108A"/>
    <w:rsid w:val="00D737A4"/>
    <w:rsid w:val="00D73AD9"/>
    <w:rsid w:val="00D759E5"/>
    <w:rsid w:val="00D767B1"/>
    <w:rsid w:val="00D76F6F"/>
    <w:rsid w:val="00D80D59"/>
    <w:rsid w:val="00D86323"/>
    <w:rsid w:val="00D91B4E"/>
    <w:rsid w:val="00D94958"/>
    <w:rsid w:val="00D94A8E"/>
    <w:rsid w:val="00DA0EB9"/>
    <w:rsid w:val="00DA5E11"/>
    <w:rsid w:val="00DA68E1"/>
    <w:rsid w:val="00DA6A17"/>
    <w:rsid w:val="00DB599D"/>
    <w:rsid w:val="00DC0E07"/>
    <w:rsid w:val="00DC2432"/>
    <w:rsid w:val="00DC43D0"/>
    <w:rsid w:val="00DC5BF2"/>
    <w:rsid w:val="00DD2B3F"/>
    <w:rsid w:val="00DD3FDB"/>
    <w:rsid w:val="00DE78CF"/>
    <w:rsid w:val="00E037BC"/>
    <w:rsid w:val="00E11545"/>
    <w:rsid w:val="00E1454E"/>
    <w:rsid w:val="00E22F62"/>
    <w:rsid w:val="00E233E1"/>
    <w:rsid w:val="00E240C7"/>
    <w:rsid w:val="00E25B67"/>
    <w:rsid w:val="00E27AC7"/>
    <w:rsid w:val="00E27FDA"/>
    <w:rsid w:val="00E32B26"/>
    <w:rsid w:val="00E36141"/>
    <w:rsid w:val="00E43367"/>
    <w:rsid w:val="00E43406"/>
    <w:rsid w:val="00E4604B"/>
    <w:rsid w:val="00E50AFE"/>
    <w:rsid w:val="00E52D5B"/>
    <w:rsid w:val="00E53083"/>
    <w:rsid w:val="00E56D5E"/>
    <w:rsid w:val="00E65015"/>
    <w:rsid w:val="00E66630"/>
    <w:rsid w:val="00E72390"/>
    <w:rsid w:val="00E723D6"/>
    <w:rsid w:val="00E7281F"/>
    <w:rsid w:val="00E74208"/>
    <w:rsid w:val="00E7536E"/>
    <w:rsid w:val="00E7632D"/>
    <w:rsid w:val="00E82D20"/>
    <w:rsid w:val="00E85F98"/>
    <w:rsid w:val="00E86D28"/>
    <w:rsid w:val="00E91687"/>
    <w:rsid w:val="00E921E6"/>
    <w:rsid w:val="00E93B54"/>
    <w:rsid w:val="00E977E2"/>
    <w:rsid w:val="00E9798B"/>
    <w:rsid w:val="00EA491E"/>
    <w:rsid w:val="00EA5405"/>
    <w:rsid w:val="00EA693E"/>
    <w:rsid w:val="00EB3609"/>
    <w:rsid w:val="00EB764E"/>
    <w:rsid w:val="00EC64FB"/>
    <w:rsid w:val="00EC6A0E"/>
    <w:rsid w:val="00ED2DBC"/>
    <w:rsid w:val="00ED4C90"/>
    <w:rsid w:val="00EE47CD"/>
    <w:rsid w:val="00EF3231"/>
    <w:rsid w:val="00EF354B"/>
    <w:rsid w:val="00EF5791"/>
    <w:rsid w:val="00EF7635"/>
    <w:rsid w:val="00F005CB"/>
    <w:rsid w:val="00F10D9B"/>
    <w:rsid w:val="00F119AB"/>
    <w:rsid w:val="00F11C0C"/>
    <w:rsid w:val="00F12AC7"/>
    <w:rsid w:val="00F255A8"/>
    <w:rsid w:val="00F269C7"/>
    <w:rsid w:val="00F274B5"/>
    <w:rsid w:val="00F35B1A"/>
    <w:rsid w:val="00F369FC"/>
    <w:rsid w:val="00F52480"/>
    <w:rsid w:val="00F56340"/>
    <w:rsid w:val="00F5645B"/>
    <w:rsid w:val="00F61B8D"/>
    <w:rsid w:val="00F63B43"/>
    <w:rsid w:val="00F67B69"/>
    <w:rsid w:val="00F720B4"/>
    <w:rsid w:val="00F76340"/>
    <w:rsid w:val="00F82065"/>
    <w:rsid w:val="00F86F3E"/>
    <w:rsid w:val="00F900B8"/>
    <w:rsid w:val="00F94716"/>
    <w:rsid w:val="00FA091F"/>
    <w:rsid w:val="00FA2729"/>
    <w:rsid w:val="00FA2822"/>
    <w:rsid w:val="00FA6F34"/>
    <w:rsid w:val="00FB4740"/>
    <w:rsid w:val="00FB73A9"/>
    <w:rsid w:val="00FB7BEE"/>
    <w:rsid w:val="00FC116C"/>
    <w:rsid w:val="00FC34A4"/>
    <w:rsid w:val="00FC6DDE"/>
    <w:rsid w:val="00FD0575"/>
    <w:rsid w:val="00FD2E81"/>
    <w:rsid w:val="00FD344C"/>
    <w:rsid w:val="00FD521D"/>
    <w:rsid w:val="00FD6416"/>
    <w:rsid w:val="00FE0DAA"/>
    <w:rsid w:val="00FE484F"/>
    <w:rsid w:val="00FF639E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1D7C0"/>
  <w15:chartTrackingRefBased/>
  <w15:docId w15:val="{46C00C9B-7828-4E01-84C4-81F91C6B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7793"/>
    <w:rPr>
      <w:rFonts w:cs="Miriam"/>
      <w:noProof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FrankRuehl"/>
      <w:noProof w:val="0"/>
      <w:szCs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FrankRuehl"/>
      <w:noProof w:val="0"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FrankRuehl"/>
      <w:noProof w:val="0"/>
      <w:szCs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FrankRuehl"/>
      <w:b/>
      <w:bCs/>
      <w:noProof w:val="0"/>
      <w:sz w:val="36"/>
      <w:szCs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cs="FrankRuehl"/>
      <w:noProof w:val="0"/>
      <w:szCs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cs="FrankRuehl"/>
      <w:noProof w:val="0"/>
      <w:sz w:val="36"/>
      <w:szCs w:val="28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cs="Narkisim"/>
      <w:b/>
      <w:bCs/>
      <w:noProof w:val="0"/>
      <w:szCs w:val="52"/>
    </w:rPr>
  </w:style>
  <w:style w:type="paragraph" w:styleId="Heading8">
    <w:name w:val="heading 8"/>
    <w:basedOn w:val="Normal"/>
    <w:next w:val="Normal"/>
    <w:qFormat/>
    <w:pPr>
      <w:keepNext/>
      <w:bidi/>
      <w:outlineLvl w:val="7"/>
    </w:pPr>
    <w:rPr>
      <w:rFonts w:cs="Arial"/>
      <w:b/>
      <w:bCs/>
      <w:noProof w:val="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cs="Narkisim"/>
      <w:noProof w:val="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FrankRuehl"/>
      <w:noProof w:val="0"/>
      <w:szCs w:val="40"/>
    </w:rPr>
  </w:style>
  <w:style w:type="paragraph" w:styleId="Subtitle">
    <w:name w:val="Subtitle"/>
    <w:basedOn w:val="Normal"/>
    <w:qFormat/>
    <w:pPr>
      <w:jc w:val="center"/>
    </w:pPr>
    <w:rPr>
      <w:rFonts w:cs="FrankRuehl"/>
      <w:noProof w:val="0"/>
      <w:szCs w:val="4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bidi/>
    </w:pPr>
    <w:rPr>
      <w:rFonts w:cs="Arial"/>
      <w:noProof w:val="0"/>
      <w:position w:val="-2"/>
      <w:szCs w:val="28"/>
    </w:rPr>
  </w:style>
  <w:style w:type="paragraph" w:styleId="BodyText2">
    <w:name w:val="Body Text 2"/>
    <w:basedOn w:val="Normal"/>
    <w:pPr>
      <w:tabs>
        <w:tab w:val="left" w:pos="8315"/>
      </w:tabs>
      <w:bidi/>
    </w:pPr>
    <w:rPr>
      <w:rFonts w:cs="Arial"/>
      <w:noProof w:val="0"/>
      <w:szCs w:val="34"/>
    </w:rPr>
  </w:style>
  <w:style w:type="paragraph" w:styleId="BodyText3">
    <w:name w:val="Body Text 3"/>
    <w:basedOn w:val="Normal"/>
    <w:pPr>
      <w:bidi/>
    </w:pPr>
    <w:rPr>
      <w:rFonts w:cs="FrankRuehl"/>
      <w:spacing w:val="10"/>
      <w:szCs w:val="38"/>
    </w:rPr>
  </w:style>
  <w:style w:type="paragraph" w:styleId="BalloonText">
    <w:name w:val="Balloon Text"/>
    <w:basedOn w:val="Normal"/>
    <w:semiHidden/>
    <w:rsid w:val="00B43AA6"/>
    <w:rPr>
      <w:rFonts w:ascii="Tahoma" w:hAnsi="Tahoma" w:cs="Tahoma"/>
      <w:sz w:val="16"/>
      <w:szCs w:val="16"/>
    </w:rPr>
  </w:style>
  <w:style w:type="paragraph" w:customStyle="1" w:styleId="BodyText30">
    <w:name w:val="Body Text 3+"/>
    <w:basedOn w:val="BodyText"/>
    <w:rsid w:val="00AC3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C846F-467B-4933-ADFD-62BEDCB3F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letterhead.dot</Template>
  <TotalTime>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Default Normal Template</vt:lpstr>
      <vt:lpstr>Default Normal Template</vt:lpstr>
    </vt:vector>
  </TitlesOfParts>
  <Company>MS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subject/>
  <dc:creator>Mr Warhaftig</dc:creator>
  <cp:keywords/>
  <cp:lastModifiedBy>Biz Techoff</cp:lastModifiedBy>
  <cp:revision>3</cp:revision>
  <cp:lastPrinted>2018-11-20T14:56:00Z</cp:lastPrinted>
  <dcterms:created xsi:type="dcterms:W3CDTF">2026-08-24T16:17:00Z</dcterms:created>
  <dcterms:modified xsi:type="dcterms:W3CDTF">2026-09-08T17:24:00Z</dcterms:modified>
</cp:coreProperties>
</file>